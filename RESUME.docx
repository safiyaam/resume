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30CA23" w14:textId="77777777" w:rsidR="00BF435B" w:rsidRPr="00BF435B" w:rsidRDefault="00BF435B">
      <w:pPr>
        <w:rPr>
          <w:rFonts w:ascii="Rockwell" w:hAnsi="Rockwell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70"/>
        <w:gridCol w:w="698"/>
        <w:gridCol w:w="7132"/>
      </w:tblGrid>
      <w:tr w:rsidR="00BF435B" w:rsidRPr="00BF435B" w14:paraId="1D815691" w14:textId="77777777" w:rsidTr="00DA5A5A">
        <w:trPr>
          <w:trHeight w:val="2808"/>
        </w:trPr>
        <w:tc>
          <w:tcPr>
            <w:tcW w:w="10800" w:type="dxa"/>
            <w:gridSpan w:val="3"/>
            <w:tcBorders>
              <w:bottom w:val="single" w:sz="4" w:space="0" w:color="000000" w:themeColor="text1"/>
            </w:tcBorders>
          </w:tcPr>
          <w:p w14:paraId="4CC7868B" w14:textId="5740CC92" w:rsidR="00BF435B" w:rsidRPr="00195A65" w:rsidRDefault="00195A65" w:rsidP="00195A65">
            <w:pPr>
              <w:pStyle w:val="Title"/>
              <w:jc w:val="center"/>
            </w:pPr>
            <w:r w:rsidRPr="00195A65">
              <w:t>Safiya Mohamud</w:t>
            </w:r>
          </w:p>
        </w:tc>
      </w:tr>
      <w:tr w:rsidR="009841D7" w:rsidRPr="00020BEB" w14:paraId="23C41B49" w14:textId="77777777" w:rsidTr="00195A65">
        <w:trPr>
          <w:trHeight w:val="5916"/>
        </w:trPr>
        <w:tc>
          <w:tcPr>
            <w:tcW w:w="2970" w:type="dxa"/>
            <w:tcBorders>
              <w:top w:val="single" w:sz="6" w:space="0" w:color="7F7F7F" w:themeColor="text1" w:themeTint="80"/>
              <w:bottom w:val="single" w:sz="6" w:space="0" w:color="7F7F7F" w:themeColor="text1" w:themeTint="80"/>
            </w:tcBorders>
          </w:tcPr>
          <w:p w14:paraId="6398FE0E" w14:textId="77777777" w:rsidR="009841D7" w:rsidRPr="001540E8" w:rsidRDefault="009841D7" w:rsidP="001540E8">
            <w:pPr>
              <w:pStyle w:val="Subtitle"/>
            </w:pPr>
          </w:p>
          <w:p w14:paraId="7F573DDE" w14:textId="77777777" w:rsidR="001540E8" w:rsidRPr="001540E8" w:rsidRDefault="00000000" w:rsidP="001540E8">
            <w:pPr>
              <w:pStyle w:val="Subtitle"/>
            </w:pPr>
            <w:sdt>
              <w:sdtPr>
                <w:id w:val="-1334530411"/>
                <w:placeholder>
                  <w:docPart w:val="66ACD0FAAEC0F44B85872053515BC2E3"/>
                </w:placeholder>
                <w:temporary/>
                <w:showingPlcHdr/>
                <w15:appearance w15:val="hidden"/>
              </w:sdtPr>
              <w:sdtContent>
                <w:r w:rsidR="00AF13A5">
                  <w:t>Education</w:t>
                </w:r>
              </w:sdtContent>
            </w:sdt>
          </w:p>
          <w:p w14:paraId="50ED653C" w14:textId="77777777" w:rsidR="001540E8" w:rsidRPr="009B4B3C" w:rsidRDefault="001540E8" w:rsidP="001540E8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22A8BFBF" w14:textId="7BCEEACD" w:rsidR="00B238DB" w:rsidRDefault="00B238DB" w:rsidP="00195A65">
            <w:pP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</w:pPr>
            <w: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>University of washington, Tacoma (</w:t>
            </w:r>
            <w:r w:rsidRPr="00B238DB">
              <w:rPr>
                <w:rFonts w:ascii="Montserrat" w:eastAsiaTheme="majorEastAsia" w:hAnsi="Montserrat" w:cstheme="majorBidi"/>
                <w:b/>
                <w:i/>
                <w:iCs/>
                <w:caps/>
                <w:color w:val="000000" w:themeColor="text1"/>
                <w:szCs w:val="32"/>
              </w:rPr>
              <w:t>Currently</w:t>
            </w:r>
            <w: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>)</w:t>
            </w:r>
          </w:p>
          <w:p w14:paraId="0262D51F" w14:textId="77777777" w:rsidR="00B238DB" w:rsidRDefault="00B238DB" w:rsidP="00195A65">
            <w:pP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</w:pPr>
          </w:p>
          <w:p w14:paraId="04E03481" w14:textId="77777777" w:rsidR="00B238DB" w:rsidRDefault="00195A65" w:rsidP="00195A65">
            <w:pP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</w:pPr>
            <w:r w:rsidRPr="00195A65"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>Associates of Science Green River College, Auburn, WA</w:t>
            </w:r>
            <w:r w:rsidR="00B238DB"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 xml:space="preserve"> </w:t>
            </w:r>
          </w:p>
          <w:p w14:paraId="0C5A8831" w14:textId="06584F20" w:rsidR="00195A65" w:rsidRDefault="00B238DB" w:rsidP="00195A65">
            <w:pP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</w:pPr>
            <w: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>(</w:t>
            </w:r>
            <w:r w:rsidRPr="00B238DB">
              <w:rPr>
                <w:rFonts w:ascii="Montserrat" w:eastAsiaTheme="majorEastAsia" w:hAnsi="Montserrat" w:cstheme="majorBidi"/>
                <w:b/>
                <w:i/>
                <w:iCs/>
                <w:caps/>
                <w:color w:val="000000" w:themeColor="text1"/>
                <w:szCs w:val="32"/>
              </w:rPr>
              <w:t>2021-2023)</w:t>
            </w:r>
          </w:p>
          <w:p w14:paraId="60743B3C" w14:textId="77777777" w:rsidR="00195A65" w:rsidRDefault="00195A65" w:rsidP="00195A65">
            <w:pP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</w:pPr>
          </w:p>
          <w:p w14:paraId="519A6D8A" w14:textId="571BE1CC" w:rsidR="00195A65" w:rsidRDefault="00195A65" w:rsidP="00195A65">
            <w:pP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</w:pPr>
            <w:r w:rsidRPr="00195A65"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 xml:space="preserve">Associates of </w:t>
            </w:r>
            <w: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>Arts</w:t>
            </w:r>
            <w:r w:rsidRPr="00195A65"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 xml:space="preserve"> </w:t>
            </w:r>
            <w: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 xml:space="preserve">Highline </w:t>
            </w:r>
            <w:r w:rsidRPr="00195A65"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 xml:space="preserve">College, </w:t>
            </w:r>
            <w: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>DESMOINES</w:t>
            </w:r>
            <w:r w:rsidRPr="00195A65"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>, WA</w:t>
            </w:r>
          </w:p>
          <w:p w14:paraId="44281AD6" w14:textId="365309D2" w:rsidR="00195A65" w:rsidRPr="00B238DB" w:rsidRDefault="00B238DB" w:rsidP="00195A65">
            <w:pPr>
              <w:rPr>
                <w:rFonts w:ascii="Montserrat" w:eastAsiaTheme="majorEastAsia" w:hAnsi="Montserrat" w:cstheme="majorBidi"/>
                <w:b/>
                <w:i/>
                <w:iCs/>
                <w:caps/>
                <w:color w:val="000000" w:themeColor="text1"/>
                <w:szCs w:val="32"/>
              </w:rPr>
            </w:pPr>
            <w:r w:rsidRPr="00B238DB">
              <w:rPr>
                <w:rFonts w:ascii="Montserrat" w:eastAsiaTheme="majorEastAsia" w:hAnsi="Montserrat" w:cstheme="majorBidi"/>
                <w:b/>
                <w:i/>
                <w:iCs/>
                <w:caps/>
                <w:color w:val="000000" w:themeColor="text1"/>
                <w:szCs w:val="32"/>
              </w:rPr>
              <w:t>(2019-2020)</w:t>
            </w:r>
          </w:p>
          <w:p w14:paraId="61D24D65" w14:textId="77777777" w:rsidR="00195A65" w:rsidRPr="00195A65" w:rsidRDefault="00195A65" w:rsidP="00195A65">
            <w:pP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</w:pPr>
          </w:p>
          <w:p w14:paraId="08276AD0" w14:textId="02AA8C9A" w:rsidR="00195A65" w:rsidRPr="00195A65" w:rsidRDefault="00195A65" w:rsidP="00195A65">
            <w:pP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</w:pPr>
            <w:r w:rsidRPr="00195A65"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>High School Degree Kent Meridian High School, Kent, WA</w:t>
            </w:r>
          </w:p>
          <w:p w14:paraId="3008A98B" w14:textId="0C326561" w:rsidR="001540E8" w:rsidRPr="00B238DB" w:rsidRDefault="00B238DB" w:rsidP="001540E8">
            <w:pPr>
              <w:rPr>
                <w:i/>
                <w:iCs/>
                <w:lang w:val="it-IT"/>
              </w:rPr>
            </w:pPr>
            <w:r w:rsidRPr="00B238DB">
              <w:rPr>
                <w:rFonts w:ascii="Montserrat" w:eastAsiaTheme="majorEastAsia" w:hAnsi="Montserrat" w:cstheme="majorBidi"/>
                <w:b/>
                <w:i/>
                <w:iCs/>
                <w:caps/>
                <w:color w:val="000000" w:themeColor="text1"/>
                <w:szCs w:val="32"/>
              </w:rPr>
              <w:t>(2016-2020)</w:t>
            </w:r>
          </w:p>
          <w:p w14:paraId="575CF43D" w14:textId="77777777" w:rsidR="00B07D4F" w:rsidRPr="00B07D4F" w:rsidRDefault="00B07D4F" w:rsidP="00DA5A5A">
            <w:pPr>
              <w:pStyle w:val="Subtitle"/>
              <w:rPr>
                <w:lang w:val="it-IT"/>
              </w:rPr>
            </w:pPr>
          </w:p>
        </w:tc>
        <w:tc>
          <w:tcPr>
            <w:tcW w:w="698" w:type="dxa"/>
            <w:vMerge w:val="restart"/>
            <w:tcBorders>
              <w:top w:val="single" w:sz="6" w:space="0" w:color="7F7F7F" w:themeColor="text1" w:themeTint="80"/>
            </w:tcBorders>
          </w:tcPr>
          <w:p w14:paraId="2412B196" w14:textId="77777777" w:rsidR="009841D7" w:rsidRPr="009841D7" w:rsidRDefault="009841D7" w:rsidP="009841D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7132" w:type="dxa"/>
            <w:vMerge w:val="restart"/>
            <w:tcBorders>
              <w:top w:val="single" w:sz="6" w:space="0" w:color="7F7F7F" w:themeColor="text1" w:themeTint="80"/>
            </w:tcBorders>
          </w:tcPr>
          <w:p w14:paraId="7C3390C5" w14:textId="77777777" w:rsidR="009841D7" w:rsidRPr="001540E8" w:rsidRDefault="009841D7" w:rsidP="001540E8">
            <w:pPr>
              <w:pStyle w:val="Subtitle"/>
            </w:pPr>
          </w:p>
          <w:p w14:paraId="6145C821" w14:textId="77777777" w:rsidR="001540E8" w:rsidRPr="00020BEB" w:rsidRDefault="00000000" w:rsidP="001540E8">
            <w:pPr>
              <w:pStyle w:val="Subtitle"/>
            </w:pPr>
            <w:sdt>
              <w:sdtPr>
                <w:id w:val="1696962928"/>
                <w:placeholder>
                  <w:docPart w:val="E4A1EFD095BDB8499F5A20482A61268B"/>
                </w:placeholder>
                <w:temporary/>
                <w:showingPlcHdr/>
                <w15:appearance w15:val="hidden"/>
              </w:sdtPr>
              <w:sdtContent>
                <w:r w:rsidR="001540E8" w:rsidRPr="00CF2BE7">
                  <w:t>Experience</w:t>
                </w:r>
              </w:sdtContent>
            </w:sdt>
          </w:p>
          <w:p w14:paraId="4D1B8FDA" w14:textId="77777777" w:rsidR="001540E8" w:rsidRDefault="001540E8" w:rsidP="001540E8"/>
          <w:p w14:paraId="1E4B795B" w14:textId="67EB1B22" w:rsidR="00195A65" w:rsidRPr="00195A65" w:rsidRDefault="00195A65" w:rsidP="00195A65">
            <w:pP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</w:pPr>
            <w:r w:rsidRPr="00195A65"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>CHILDCARE TEACHER ASSISTANT</w:t>
            </w:r>
            <w: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 xml:space="preserve"> </w:t>
            </w:r>
            <w:r w:rsidRPr="00195A65"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 xml:space="preserve">Hayat's Family </w:t>
            </w:r>
            <w:r w:rsidR="00E720F8" w:rsidRPr="00195A65"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>CHILDCARE</w:t>
            </w:r>
            <w:r w:rsidRPr="00195A65"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 xml:space="preserve"> | Seattle, WA </w:t>
            </w:r>
          </w:p>
          <w:p w14:paraId="4EF0B56F" w14:textId="57D505BB" w:rsidR="001540E8" w:rsidRPr="00AF13A5" w:rsidRDefault="00195A65" w:rsidP="00AF13A5">
            <w:pPr>
              <w:pStyle w:val="Heading2"/>
            </w:pPr>
            <w:r>
              <w:t>08/2023 TO CURRENT</w:t>
            </w:r>
          </w:p>
          <w:p w14:paraId="6D0425ED" w14:textId="4F4BB757" w:rsidR="00195A65" w:rsidRPr="00195A65" w:rsidRDefault="00195A65" w:rsidP="00195A65">
            <w:pPr>
              <w:pStyle w:val="ListParagraph"/>
              <w:numPr>
                <w:ilvl w:val="0"/>
                <w:numId w:val="11"/>
              </w:numPr>
            </w:pPr>
            <w:r w:rsidRPr="00195A65">
              <w:t xml:space="preserve">Bilingual (Somali) Teacher Assistant </w:t>
            </w:r>
          </w:p>
          <w:p w14:paraId="532FD83A" w14:textId="389DEA57" w:rsidR="00195A65" w:rsidRPr="00195A65" w:rsidRDefault="00195A65" w:rsidP="00195A65">
            <w:pPr>
              <w:pStyle w:val="ListParagraph"/>
              <w:numPr>
                <w:ilvl w:val="0"/>
                <w:numId w:val="11"/>
              </w:numPr>
            </w:pPr>
            <w:r w:rsidRPr="00195A65">
              <w:t xml:space="preserve">Have attended CLASS, ERS, ASQ assessment training and information </w:t>
            </w:r>
            <w:r w:rsidR="00E720F8" w:rsidRPr="00195A65">
              <w:t>sessions.</w:t>
            </w:r>
          </w:p>
          <w:p w14:paraId="6D870EE5" w14:textId="6BFF81C5" w:rsidR="00195A65" w:rsidRPr="00195A65" w:rsidRDefault="00195A65" w:rsidP="00195A65">
            <w:pPr>
              <w:pStyle w:val="ListParagraph"/>
              <w:numPr>
                <w:ilvl w:val="0"/>
                <w:numId w:val="11"/>
              </w:numPr>
            </w:pPr>
            <w:r w:rsidRPr="00195A65">
              <w:t xml:space="preserve">Use of FCCERS -ERS to guide learning center organization and materials in </w:t>
            </w:r>
            <w:r w:rsidR="00E720F8" w:rsidRPr="00195A65">
              <w:t>program.</w:t>
            </w:r>
          </w:p>
          <w:p w14:paraId="7153619F" w14:textId="486AFF78" w:rsidR="00195A65" w:rsidRPr="00195A65" w:rsidRDefault="00195A65" w:rsidP="00195A65">
            <w:pPr>
              <w:pStyle w:val="ListParagraph"/>
              <w:numPr>
                <w:ilvl w:val="0"/>
                <w:numId w:val="11"/>
              </w:numPr>
            </w:pPr>
            <w:r w:rsidRPr="00195A65">
              <w:t xml:space="preserve">Created Somali and English lesson plans and activities that were tailored to Somali </w:t>
            </w:r>
            <w:r w:rsidR="00E720F8" w:rsidRPr="00195A65">
              <w:t>children.</w:t>
            </w:r>
          </w:p>
          <w:p w14:paraId="26D50953" w14:textId="5AAD3B4C" w:rsidR="00195A65" w:rsidRPr="00195A65" w:rsidRDefault="00195A65" w:rsidP="00195A65">
            <w:pPr>
              <w:pStyle w:val="ListParagraph"/>
              <w:numPr>
                <w:ilvl w:val="0"/>
                <w:numId w:val="11"/>
              </w:numPr>
            </w:pPr>
            <w:r w:rsidRPr="00195A65">
              <w:t xml:space="preserve">Manage and document child observation data and assessment, and </w:t>
            </w:r>
            <w:r w:rsidR="00E720F8" w:rsidRPr="00195A65">
              <w:t>ASQ.</w:t>
            </w:r>
            <w:r w:rsidRPr="00195A65">
              <w:t xml:space="preserve"> </w:t>
            </w:r>
          </w:p>
          <w:p w14:paraId="55D372AB" w14:textId="77777777" w:rsidR="00195A65" w:rsidRPr="00195A65" w:rsidRDefault="00195A65" w:rsidP="00195A65">
            <w:pPr>
              <w:pStyle w:val="ListParagraph"/>
              <w:numPr>
                <w:ilvl w:val="0"/>
                <w:numId w:val="11"/>
              </w:numPr>
            </w:pPr>
            <w:r w:rsidRPr="00195A65">
              <w:t>Up to date on WAC training health and safety protocols, and environment</w:t>
            </w:r>
          </w:p>
          <w:p w14:paraId="2BE2E8D5" w14:textId="77777777" w:rsidR="00195A65" w:rsidRPr="00195A65" w:rsidRDefault="00195A65" w:rsidP="00195A65">
            <w:pPr>
              <w:pStyle w:val="ListParagraph"/>
              <w:numPr>
                <w:ilvl w:val="0"/>
                <w:numId w:val="11"/>
              </w:numPr>
            </w:pPr>
            <w:r w:rsidRPr="00195A65">
              <w:t>Support preparation for Early Achievers, and have attended Webinar and Information sessions on Program Profile, Video Highlights, and Records Review</w:t>
            </w:r>
          </w:p>
          <w:p w14:paraId="3B0AFDA2" w14:textId="120BF28A" w:rsidR="00195A65" w:rsidRPr="00195A65" w:rsidRDefault="00195A65" w:rsidP="00195A65">
            <w:pPr>
              <w:pStyle w:val="ListParagraph"/>
              <w:numPr>
                <w:ilvl w:val="0"/>
                <w:numId w:val="11"/>
              </w:numPr>
            </w:pPr>
            <w:r w:rsidRPr="00195A65">
              <w:t xml:space="preserve">Prepare lessons, meals, and up to date on </w:t>
            </w:r>
            <w:r w:rsidR="00E720F8" w:rsidRPr="00195A65">
              <w:t>trainings.</w:t>
            </w:r>
          </w:p>
          <w:p w14:paraId="2FB109EB" w14:textId="77777777" w:rsidR="00195A65" w:rsidRPr="00195A65" w:rsidRDefault="00195A65" w:rsidP="00195A65">
            <w:pPr>
              <w:pStyle w:val="ListParagraph"/>
              <w:numPr>
                <w:ilvl w:val="0"/>
                <w:numId w:val="11"/>
              </w:numPr>
            </w:pPr>
            <w:r w:rsidRPr="00195A65">
              <w:t xml:space="preserve">Secure the area, making sure the children are in a safe environment. </w:t>
            </w:r>
          </w:p>
          <w:p w14:paraId="036D4A94" w14:textId="784D79EF" w:rsidR="009841D7" w:rsidRPr="00195A65" w:rsidRDefault="009841D7" w:rsidP="00195A65">
            <w:pPr>
              <w:pStyle w:val="ListParagraph"/>
              <w:rPr>
                <w:szCs w:val="20"/>
              </w:rPr>
            </w:pPr>
          </w:p>
          <w:p w14:paraId="12D2CEC9" w14:textId="77777777" w:rsidR="001540E8" w:rsidRDefault="001540E8" w:rsidP="001540E8">
            <w:pPr>
              <w:rPr>
                <w:szCs w:val="20"/>
              </w:rPr>
            </w:pPr>
          </w:p>
          <w:p w14:paraId="01D1842D" w14:textId="1824A149" w:rsidR="00195A65" w:rsidRPr="00195A65" w:rsidRDefault="00195A65" w:rsidP="00195A65">
            <w:pP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</w:pPr>
            <w:r w:rsidRPr="00195A65"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 xml:space="preserve">ADMINISTRATIVE TECH SUPPORT INTERN </w:t>
            </w:r>
            <w:r w:rsidRPr="00195A65">
              <w:rPr>
                <w:rFonts w:ascii="Montserrat" w:eastAsiaTheme="majorEastAsia" w:hAnsi="Montserrat" w:cstheme="majorBidi"/>
                <w:b/>
                <w:i/>
                <w:caps/>
                <w:color w:val="000000" w:themeColor="text1"/>
                <w:szCs w:val="32"/>
              </w:rPr>
              <w:t xml:space="preserve">AETECH DESIGN </w:t>
            </w:r>
            <w:r w:rsidRPr="00195A65"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t xml:space="preserve">| Tukwila, WA </w:t>
            </w:r>
          </w:p>
          <w:p w14:paraId="6F1251B7" w14:textId="447FF7D4" w:rsidR="00AF13A5" w:rsidRPr="00AF13A5" w:rsidRDefault="00195A65" w:rsidP="00AF13A5">
            <w:pPr>
              <w:pStyle w:val="Heading2"/>
            </w:pPr>
            <w:r>
              <w:t>06/2023 TO 08/2023</w:t>
            </w:r>
          </w:p>
          <w:p w14:paraId="3977864F" w14:textId="332EE758" w:rsidR="00195A65" w:rsidRDefault="00195A65" w:rsidP="00195A65">
            <w:pPr>
              <w:widowControl w:val="0"/>
              <w:numPr>
                <w:ilvl w:val="0"/>
                <w:numId w:val="11"/>
              </w:numPr>
              <w:spacing w:before="63" w:line="240" w:lineRule="auto"/>
              <w:ind w:right="0"/>
              <w:rPr>
                <w:color w:val="231F20"/>
                <w:sz w:val="21"/>
                <w:szCs w:val="21"/>
              </w:rPr>
            </w:pPr>
            <w:r>
              <w:rPr>
                <w:color w:val="231F20"/>
                <w:sz w:val="21"/>
                <w:szCs w:val="21"/>
              </w:rPr>
              <w:t xml:space="preserve">Data entry including keying in change of address information into DIMS database completing quality control registration information on both new and old </w:t>
            </w:r>
            <w:r w:rsidRPr="00F47FF6">
              <w:rPr>
                <w:color w:val="231F20"/>
                <w:sz w:val="21"/>
                <w:szCs w:val="21"/>
              </w:rPr>
              <w:t>customer.</w:t>
            </w:r>
          </w:p>
          <w:p w14:paraId="2C05C041" w14:textId="3635BD15" w:rsidR="00195A65" w:rsidRDefault="00195A65" w:rsidP="00195A65">
            <w:pPr>
              <w:widowControl w:val="0"/>
              <w:numPr>
                <w:ilvl w:val="0"/>
                <w:numId w:val="11"/>
              </w:numPr>
              <w:spacing w:line="240" w:lineRule="auto"/>
              <w:ind w:right="0"/>
              <w:rPr>
                <w:color w:val="231F20"/>
                <w:sz w:val="21"/>
                <w:szCs w:val="21"/>
              </w:rPr>
            </w:pPr>
            <w:r>
              <w:rPr>
                <w:color w:val="231F20"/>
                <w:sz w:val="21"/>
                <w:szCs w:val="21"/>
              </w:rPr>
              <w:t xml:space="preserve">Prepared and distributed team-based communications to foster </w:t>
            </w:r>
            <w:r w:rsidRPr="00195A65">
              <w:rPr>
                <w:color w:val="231F20"/>
                <w:sz w:val="21"/>
                <w:szCs w:val="21"/>
              </w:rPr>
              <w:t xml:space="preserve">collaboration and enhance team morale. </w:t>
            </w:r>
          </w:p>
          <w:p w14:paraId="58B2BE44" w14:textId="30DA3CCE" w:rsidR="00195A65" w:rsidRPr="00195A65" w:rsidRDefault="00195A65" w:rsidP="00195A65">
            <w:pPr>
              <w:widowControl w:val="0"/>
              <w:numPr>
                <w:ilvl w:val="0"/>
                <w:numId w:val="11"/>
              </w:numPr>
              <w:spacing w:line="240" w:lineRule="auto"/>
              <w:ind w:right="0"/>
              <w:rPr>
                <w:color w:val="231F20"/>
                <w:sz w:val="21"/>
                <w:szCs w:val="21"/>
              </w:rPr>
            </w:pPr>
            <w:r>
              <w:rPr>
                <w:color w:val="231F20"/>
                <w:sz w:val="21"/>
                <w:szCs w:val="21"/>
              </w:rPr>
              <w:t xml:space="preserve">Sorted, opened, and routed incoming correspondence and deliveries to </w:t>
            </w:r>
            <w:r w:rsidRPr="00195A65">
              <w:rPr>
                <w:color w:val="231F20"/>
                <w:sz w:val="21"/>
                <w:szCs w:val="21"/>
              </w:rPr>
              <w:t>help senior leaders respond quickly to business ventures.</w:t>
            </w:r>
          </w:p>
          <w:p w14:paraId="5F963840" w14:textId="77777777" w:rsidR="00195A65" w:rsidRDefault="00195A65" w:rsidP="00195A65">
            <w:pPr>
              <w:widowControl w:val="0"/>
              <w:numPr>
                <w:ilvl w:val="0"/>
                <w:numId w:val="11"/>
              </w:numPr>
              <w:spacing w:line="240" w:lineRule="auto"/>
              <w:ind w:right="0"/>
              <w:rPr>
                <w:color w:val="231F20"/>
                <w:sz w:val="21"/>
                <w:szCs w:val="21"/>
              </w:rPr>
            </w:pPr>
            <w:r>
              <w:rPr>
                <w:color w:val="231F20"/>
                <w:sz w:val="21"/>
                <w:szCs w:val="21"/>
              </w:rPr>
              <w:t xml:space="preserve">Created flyers, update websites for new events/ information. </w:t>
            </w:r>
          </w:p>
          <w:p w14:paraId="3F18E184" w14:textId="1184D6F2" w:rsidR="00195A65" w:rsidRDefault="00195A65" w:rsidP="00195A65">
            <w:pPr>
              <w:widowControl w:val="0"/>
              <w:numPr>
                <w:ilvl w:val="0"/>
                <w:numId w:val="11"/>
              </w:numPr>
              <w:spacing w:line="240" w:lineRule="auto"/>
              <w:ind w:right="0"/>
              <w:rPr>
                <w:color w:val="231F20"/>
                <w:sz w:val="21"/>
                <w:szCs w:val="21"/>
              </w:rPr>
            </w:pPr>
            <w:r>
              <w:rPr>
                <w:color w:val="231F20"/>
                <w:sz w:val="21"/>
                <w:szCs w:val="21"/>
              </w:rPr>
              <w:t xml:space="preserve">Conducted customer outreach by mailing thank you cards. </w:t>
            </w:r>
          </w:p>
          <w:p w14:paraId="38904B76" w14:textId="77777777" w:rsidR="00195A65" w:rsidRDefault="00195A65" w:rsidP="00195A65">
            <w:pPr>
              <w:widowControl w:val="0"/>
              <w:spacing w:line="240" w:lineRule="auto"/>
              <w:ind w:left="720" w:right="0"/>
              <w:rPr>
                <w:color w:val="231F20"/>
                <w:sz w:val="21"/>
                <w:szCs w:val="21"/>
              </w:rPr>
            </w:pPr>
            <w:r>
              <w:rPr>
                <w:color w:val="231F20"/>
                <w:sz w:val="21"/>
                <w:szCs w:val="21"/>
              </w:rPr>
              <w:t xml:space="preserve">throughout King County. </w:t>
            </w:r>
          </w:p>
          <w:p w14:paraId="22BC1117" w14:textId="3C6A6416" w:rsidR="00AF13A5" w:rsidRDefault="00195A65" w:rsidP="00195A65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color w:val="231F20"/>
                <w:sz w:val="21"/>
                <w:szCs w:val="21"/>
              </w:rPr>
            </w:pPr>
            <w:r>
              <w:rPr>
                <w:color w:val="231F20"/>
                <w:sz w:val="21"/>
                <w:szCs w:val="21"/>
              </w:rPr>
              <w:t>Assist in website design project when requested.</w:t>
            </w:r>
          </w:p>
          <w:p w14:paraId="47EF4B67" w14:textId="77777777" w:rsidR="002D4357" w:rsidRDefault="002D4357" w:rsidP="002D43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right="0"/>
              <w:rPr>
                <w:color w:val="231F20"/>
                <w:sz w:val="21"/>
                <w:szCs w:val="21"/>
              </w:rPr>
            </w:pPr>
          </w:p>
          <w:p w14:paraId="6D23EF34" w14:textId="77777777" w:rsidR="00195A65" w:rsidRDefault="00195A65" w:rsidP="0019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color w:val="231F20"/>
                <w:sz w:val="21"/>
                <w:szCs w:val="21"/>
              </w:rPr>
            </w:pPr>
          </w:p>
          <w:p w14:paraId="34B95CC5" w14:textId="4628BD8B" w:rsidR="002D4357" w:rsidRPr="00195A65" w:rsidRDefault="002D4357" w:rsidP="002D4357">
            <w:pP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</w:pPr>
            <w:r>
              <w:rPr>
                <w:rFonts w:ascii="Montserrat" w:eastAsiaTheme="majorEastAsia" w:hAnsi="Montserrat" w:cstheme="majorBidi"/>
                <w:b/>
                <w:caps/>
                <w:color w:val="000000" w:themeColor="text1"/>
                <w:szCs w:val="32"/>
              </w:rPr>
              <w:lastRenderedPageBreak/>
              <w:t>sECURITAS SECURITY GUARD | REDMOND, WA</w:t>
            </w:r>
          </w:p>
          <w:p w14:paraId="15C381C3" w14:textId="2D58603C" w:rsidR="002D4357" w:rsidRPr="00AF13A5" w:rsidRDefault="002D4357" w:rsidP="002D4357">
            <w:pPr>
              <w:pStyle w:val="Heading2"/>
            </w:pPr>
            <w:r>
              <w:t>06/202</w:t>
            </w:r>
            <w:r>
              <w:t>2</w:t>
            </w:r>
            <w:r>
              <w:t xml:space="preserve"> TO </w:t>
            </w:r>
            <w:r>
              <w:t>11</w:t>
            </w:r>
            <w:r>
              <w:t>/202</w:t>
            </w:r>
            <w:r>
              <w:t>2</w:t>
            </w:r>
          </w:p>
          <w:p w14:paraId="6FEB4876" w14:textId="77777777" w:rsidR="002D4357" w:rsidRPr="002D4357" w:rsidRDefault="002D4357" w:rsidP="002D4357">
            <w:pPr>
              <w:widowControl w:val="0"/>
              <w:numPr>
                <w:ilvl w:val="0"/>
                <w:numId w:val="11"/>
              </w:numPr>
              <w:spacing w:before="63" w:line="240" w:lineRule="auto"/>
              <w:ind w:right="0"/>
              <w:rPr>
                <w:color w:val="231F20"/>
                <w:sz w:val="21"/>
                <w:szCs w:val="21"/>
              </w:rPr>
            </w:pPr>
            <w:r w:rsidRPr="002D4357">
              <w:rPr>
                <w:color w:val="231F20"/>
                <w:sz w:val="21"/>
                <w:szCs w:val="21"/>
              </w:rPr>
              <w:t>Skilled in engaging with clients to understand their needs and offering specialized solutions.</w:t>
            </w:r>
          </w:p>
          <w:p w14:paraId="3047C1A4" w14:textId="77777777" w:rsidR="002D4357" w:rsidRPr="002D4357" w:rsidRDefault="002D4357" w:rsidP="002D4357">
            <w:pPr>
              <w:widowControl w:val="0"/>
              <w:numPr>
                <w:ilvl w:val="0"/>
                <w:numId w:val="11"/>
              </w:numPr>
              <w:spacing w:before="63" w:line="240" w:lineRule="auto"/>
              <w:ind w:right="0"/>
              <w:rPr>
                <w:color w:val="231F20"/>
                <w:sz w:val="21"/>
                <w:szCs w:val="21"/>
              </w:rPr>
            </w:pPr>
            <w:r w:rsidRPr="002D4357">
              <w:rPr>
                <w:color w:val="231F20"/>
                <w:sz w:val="21"/>
                <w:szCs w:val="21"/>
              </w:rPr>
              <w:t>Committed to upholding strict safety regulations to ensure a secure environment for clients and employees.</w:t>
            </w:r>
          </w:p>
          <w:p w14:paraId="4BDC8446" w14:textId="77777777" w:rsidR="002D4357" w:rsidRPr="002D4357" w:rsidRDefault="002D4357" w:rsidP="002D4357">
            <w:pPr>
              <w:widowControl w:val="0"/>
              <w:numPr>
                <w:ilvl w:val="0"/>
                <w:numId w:val="11"/>
              </w:numPr>
              <w:spacing w:before="63" w:line="240" w:lineRule="auto"/>
              <w:ind w:right="0"/>
              <w:rPr>
                <w:color w:val="231F20"/>
                <w:sz w:val="21"/>
                <w:szCs w:val="21"/>
              </w:rPr>
            </w:pPr>
            <w:r w:rsidRPr="002D4357">
              <w:rPr>
                <w:color w:val="231F20"/>
                <w:sz w:val="21"/>
                <w:szCs w:val="21"/>
              </w:rPr>
              <w:t>Provided exceptional customer service to 200+ daily visitors, resolving inquiries and complaints.</w:t>
            </w:r>
          </w:p>
          <w:p w14:paraId="65CB4725" w14:textId="77777777" w:rsidR="002D4357" w:rsidRPr="002D4357" w:rsidRDefault="002D4357" w:rsidP="002D4357">
            <w:pPr>
              <w:widowControl w:val="0"/>
              <w:numPr>
                <w:ilvl w:val="0"/>
                <w:numId w:val="11"/>
              </w:numPr>
              <w:spacing w:before="63" w:line="240" w:lineRule="auto"/>
              <w:ind w:right="0"/>
              <w:rPr>
                <w:color w:val="231F20"/>
                <w:sz w:val="21"/>
                <w:szCs w:val="21"/>
              </w:rPr>
            </w:pPr>
            <w:r w:rsidRPr="002D4357">
              <w:rPr>
                <w:color w:val="231F20"/>
                <w:sz w:val="21"/>
                <w:szCs w:val="21"/>
              </w:rPr>
              <w:t>Conduct 20 patrols of specified locations, recognizing and responding to security concerns as soon as possible during shift.</w:t>
            </w:r>
          </w:p>
          <w:p w14:paraId="42754EDA" w14:textId="77777777" w:rsidR="002D4357" w:rsidRPr="002D4357" w:rsidRDefault="002D4357" w:rsidP="002D4357">
            <w:pPr>
              <w:widowControl w:val="0"/>
              <w:numPr>
                <w:ilvl w:val="0"/>
                <w:numId w:val="11"/>
              </w:numPr>
              <w:spacing w:before="63" w:line="240" w:lineRule="auto"/>
              <w:ind w:right="0"/>
              <w:rPr>
                <w:color w:val="231F20"/>
                <w:sz w:val="21"/>
                <w:szCs w:val="21"/>
              </w:rPr>
            </w:pPr>
            <w:r w:rsidRPr="002D4357">
              <w:rPr>
                <w:color w:val="231F20"/>
                <w:sz w:val="21"/>
                <w:szCs w:val="21"/>
              </w:rPr>
              <w:t>Advanced surveillance equipment was used to monitor 100+ cameras, resulting in the prevention of many possible security threats.</w:t>
            </w:r>
          </w:p>
          <w:p w14:paraId="295ED711" w14:textId="77777777" w:rsidR="002D4357" w:rsidRPr="002D4357" w:rsidRDefault="002D4357" w:rsidP="002D4357">
            <w:pPr>
              <w:widowControl w:val="0"/>
              <w:numPr>
                <w:ilvl w:val="0"/>
                <w:numId w:val="11"/>
              </w:numPr>
              <w:spacing w:before="63" w:line="240" w:lineRule="auto"/>
              <w:ind w:right="0"/>
              <w:rPr>
                <w:color w:val="231F20"/>
                <w:sz w:val="21"/>
                <w:szCs w:val="21"/>
              </w:rPr>
            </w:pPr>
            <w:r w:rsidRPr="002D4357">
              <w:rPr>
                <w:color w:val="231F20"/>
                <w:sz w:val="21"/>
                <w:szCs w:val="21"/>
              </w:rPr>
              <w:t>Responded to more than 30 emergency situations, administering first aid and working with medical specialists to ensure prompt and effective care.</w:t>
            </w:r>
          </w:p>
          <w:p w14:paraId="366D60CC" w14:textId="77777777" w:rsidR="002D4357" w:rsidRPr="002D4357" w:rsidRDefault="002D4357" w:rsidP="002D4357">
            <w:pPr>
              <w:widowControl w:val="0"/>
              <w:numPr>
                <w:ilvl w:val="0"/>
                <w:numId w:val="11"/>
              </w:numPr>
              <w:spacing w:before="63" w:line="240" w:lineRule="auto"/>
              <w:ind w:right="0"/>
              <w:rPr>
                <w:color w:val="231F20"/>
                <w:sz w:val="21"/>
                <w:szCs w:val="21"/>
              </w:rPr>
            </w:pPr>
            <w:r w:rsidRPr="002D4357">
              <w:rPr>
                <w:color w:val="231F20"/>
                <w:sz w:val="21"/>
                <w:szCs w:val="21"/>
              </w:rPr>
              <w:t>Assisted in the safe evacuation of over 200 employees during a fire simulation, ensuring that everyone evacuated the building on time and securely.</w:t>
            </w:r>
          </w:p>
          <w:p w14:paraId="7F2E0BDF" w14:textId="77777777" w:rsidR="00195A65" w:rsidRDefault="00195A65" w:rsidP="0019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color w:val="231F20"/>
                <w:sz w:val="21"/>
                <w:szCs w:val="21"/>
              </w:rPr>
            </w:pPr>
          </w:p>
          <w:p w14:paraId="6C4D7AD5" w14:textId="75FCFD67" w:rsidR="00195A65" w:rsidRPr="00195A65" w:rsidRDefault="00195A65" w:rsidP="0019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color w:val="231F20"/>
                <w:sz w:val="21"/>
                <w:szCs w:val="21"/>
              </w:rPr>
            </w:pPr>
          </w:p>
          <w:p w14:paraId="2B459623" w14:textId="77777777" w:rsidR="00AF13A5" w:rsidRDefault="00AF13A5" w:rsidP="00AF13A5"/>
          <w:p w14:paraId="61F94A87" w14:textId="77777777" w:rsidR="00E720F8" w:rsidRDefault="00E720F8" w:rsidP="00AF13A5"/>
          <w:p w14:paraId="0D7F6E2A" w14:textId="77777777" w:rsidR="00E720F8" w:rsidRDefault="00E720F8" w:rsidP="00AF13A5"/>
          <w:p w14:paraId="2DB166E1" w14:textId="77777777" w:rsidR="00E720F8" w:rsidRDefault="00E720F8" w:rsidP="00E720F8"/>
          <w:p w14:paraId="305A10A4" w14:textId="77777777" w:rsidR="00E720F8" w:rsidRDefault="00E720F8" w:rsidP="00E720F8"/>
          <w:p w14:paraId="3564EC71" w14:textId="77777777" w:rsidR="00E720F8" w:rsidRDefault="00E720F8" w:rsidP="00E720F8"/>
          <w:p w14:paraId="0CE09D86" w14:textId="77777777" w:rsidR="00E720F8" w:rsidRDefault="00E720F8" w:rsidP="00E720F8">
            <w:pPr>
              <w:jc w:val="center"/>
              <w:rPr>
                <w:b/>
                <w:sz w:val="28"/>
                <w:szCs w:val="40"/>
                <w:u w:val="single"/>
              </w:rPr>
            </w:pPr>
            <w:r w:rsidRPr="00E720F8">
              <w:rPr>
                <w:b/>
                <w:sz w:val="28"/>
                <w:szCs w:val="40"/>
                <w:u w:val="single"/>
              </w:rPr>
              <w:t>LEADERSHIP &amp; VOLUNTEER EXPERIENCE</w:t>
            </w:r>
          </w:p>
          <w:p w14:paraId="11946113" w14:textId="77777777" w:rsidR="00E720F8" w:rsidRDefault="00E720F8" w:rsidP="00E720F8">
            <w:pPr>
              <w:pStyle w:val="ListParagraph"/>
              <w:widowControl w:val="0"/>
              <w:numPr>
                <w:ilvl w:val="0"/>
                <w:numId w:val="11"/>
              </w:numPr>
              <w:spacing w:before="226" w:line="345" w:lineRule="auto"/>
              <w:rPr>
                <w:b/>
                <w:color w:val="231F20"/>
                <w:sz w:val="21"/>
                <w:szCs w:val="21"/>
              </w:rPr>
            </w:pPr>
            <w:r w:rsidRPr="00E720F8">
              <w:rPr>
                <w:b/>
                <w:color w:val="231F20"/>
                <w:sz w:val="21"/>
                <w:szCs w:val="21"/>
              </w:rPr>
              <w:t xml:space="preserve">Phi Alpha Honor Society </w:t>
            </w:r>
            <w:r w:rsidRPr="00E720F8">
              <w:rPr>
                <w:i/>
                <w:color w:val="231F20"/>
                <w:sz w:val="21"/>
                <w:szCs w:val="21"/>
              </w:rPr>
              <w:t xml:space="preserve">(2021-2023) </w:t>
            </w:r>
            <w:r w:rsidRPr="00E720F8">
              <w:rPr>
                <w:b/>
                <w:color w:val="231F20"/>
                <w:sz w:val="21"/>
                <w:szCs w:val="21"/>
              </w:rPr>
              <w:t>Green River College, Auburn, WA</w:t>
            </w:r>
          </w:p>
          <w:p w14:paraId="70B9897B" w14:textId="77777777" w:rsidR="00E720F8" w:rsidRPr="00E720F8" w:rsidRDefault="00E720F8" w:rsidP="00E720F8">
            <w:pPr>
              <w:pStyle w:val="ListParagraph"/>
              <w:widowControl w:val="0"/>
              <w:numPr>
                <w:ilvl w:val="0"/>
                <w:numId w:val="11"/>
              </w:numPr>
              <w:spacing w:before="226" w:line="345" w:lineRule="auto"/>
              <w:rPr>
                <w:b/>
                <w:color w:val="231F20"/>
                <w:sz w:val="21"/>
                <w:szCs w:val="21"/>
              </w:rPr>
            </w:pPr>
            <w:r>
              <w:rPr>
                <w:b/>
                <w:color w:val="231F20"/>
                <w:sz w:val="21"/>
                <w:szCs w:val="21"/>
              </w:rPr>
              <w:t>A</w:t>
            </w:r>
            <w:r w:rsidRPr="00E720F8">
              <w:rPr>
                <w:b/>
                <w:color w:val="231F20"/>
                <w:sz w:val="21"/>
                <w:szCs w:val="21"/>
              </w:rPr>
              <w:t>bubakr</w:t>
            </w:r>
            <w:r>
              <w:rPr>
                <w:b/>
                <w:color w:val="231F20"/>
                <w:sz w:val="21"/>
                <w:szCs w:val="21"/>
              </w:rPr>
              <w:t xml:space="preserve"> Mosque Youth volunteer (2019 – 2021)</w:t>
            </w:r>
          </w:p>
          <w:p w14:paraId="16AC6BC8" w14:textId="26679545" w:rsidR="00E720F8" w:rsidRPr="00E720F8" w:rsidRDefault="00E720F8" w:rsidP="00E720F8">
            <w:pPr>
              <w:pStyle w:val="ListParagraph"/>
              <w:widowControl w:val="0"/>
              <w:numPr>
                <w:ilvl w:val="0"/>
                <w:numId w:val="11"/>
              </w:numPr>
              <w:spacing w:before="226" w:line="345" w:lineRule="auto"/>
              <w:rPr>
                <w:b/>
                <w:color w:val="231F20"/>
                <w:sz w:val="21"/>
                <w:szCs w:val="21"/>
              </w:rPr>
            </w:pPr>
            <w:r w:rsidRPr="00E720F8">
              <w:rPr>
                <w:b/>
                <w:color w:val="231F20"/>
                <w:sz w:val="21"/>
                <w:szCs w:val="21"/>
              </w:rPr>
              <w:t>Black Women in Stem 2.0 (</w:t>
            </w:r>
            <w:r w:rsidRPr="00E720F8">
              <w:rPr>
                <w:i/>
                <w:color w:val="231F20"/>
                <w:sz w:val="21"/>
                <w:szCs w:val="21"/>
              </w:rPr>
              <w:t>2022</w:t>
            </w:r>
            <w:r w:rsidRPr="00E720F8">
              <w:rPr>
                <w:b/>
                <w:color w:val="231F20"/>
                <w:sz w:val="21"/>
                <w:szCs w:val="21"/>
              </w:rPr>
              <w:t xml:space="preserve">) Seattle, WA </w:t>
            </w:r>
          </w:p>
          <w:p w14:paraId="045CCF3A" w14:textId="77777777" w:rsidR="00E720F8" w:rsidRPr="00E720F8" w:rsidRDefault="00E720F8" w:rsidP="00E720F8">
            <w:pPr>
              <w:pStyle w:val="ListParagraph"/>
              <w:widowControl w:val="0"/>
              <w:numPr>
                <w:ilvl w:val="0"/>
                <w:numId w:val="11"/>
              </w:numPr>
              <w:spacing w:before="226" w:line="345" w:lineRule="auto"/>
              <w:rPr>
                <w:b/>
                <w:color w:val="231F20"/>
                <w:sz w:val="21"/>
                <w:szCs w:val="21"/>
              </w:rPr>
            </w:pPr>
            <w:r w:rsidRPr="00E720F8">
              <w:rPr>
                <w:b/>
                <w:color w:val="231F20"/>
                <w:sz w:val="21"/>
                <w:szCs w:val="21"/>
              </w:rPr>
              <w:t>MESA (Math, Engineering, Science Achievement) (</w:t>
            </w:r>
            <w:r w:rsidRPr="00E720F8">
              <w:rPr>
                <w:i/>
                <w:color w:val="231F20"/>
                <w:sz w:val="21"/>
                <w:szCs w:val="21"/>
              </w:rPr>
              <w:t>2022-Current</w:t>
            </w:r>
            <w:r w:rsidRPr="00E720F8">
              <w:rPr>
                <w:b/>
                <w:color w:val="231F20"/>
                <w:sz w:val="21"/>
                <w:szCs w:val="21"/>
              </w:rPr>
              <w:t>) Green River College, Auburn, WA</w:t>
            </w:r>
          </w:p>
          <w:p w14:paraId="778695D2" w14:textId="77777777" w:rsidR="00E720F8" w:rsidRPr="00E720F8" w:rsidRDefault="00E720F8" w:rsidP="00E720F8">
            <w:pPr>
              <w:pStyle w:val="ListParagraph"/>
              <w:widowControl w:val="0"/>
              <w:numPr>
                <w:ilvl w:val="0"/>
                <w:numId w:val="11"/>
              </w:numPr>
              <w:spacing w:before="226" w:line="345" w:lineRule="auto"/>
              <w:rPr>
                <w:b/>
                <w:color w:val="231F20"/>
                <w:sz w:val="21"/>
                <w:szCs w:val="21"/>
              </w:rPr>
            </w:pPr>
            <w:r w:rsidRPr="00E720F8">
              <w:rPr>
                <w:b/>
                <w:color w:val="231F20"/>
                <w:sz w:val="21"/>
                <w:szCs w:val="21"/>
              </w:rPr>
              <w:t xml:space="preserve">TRiO success services </w:t>
            </w:r>
            <w:r w:rsidRPr="00E720F8">
              <w:rPr>
                <w:i/>
                <w:color w:val="231F20"/>
                <w:sz w:val="21"/>
                <w:szCs w:val="21"/>
              </w:rPr>
              <w:t xml:space="preserve">(2022- Current) </w:t>
            </w:r>
            <w:r w:rsidRPr="00E720F8">
              <w:rPr>
                <w:b/>
                <w:color w:val="231F20"/>
                <w:sz w:val="21"/>
                <w:szCs w:val="21"/>
              </w:rPr>
              <w:t>Green River College, Auburn WA</w:t>
            </w:r>
          </w:p>
          <w:p w14:paraId="012E8A83" w14:textId="77777777" w:rsidR="00E720F8" w:rsidRDefault="00E720F8" w:rsidP="00E720F8">
            <w:pPr>
              <w:pStyle w:val="ListParagraph"/>
              <w:widowControl w:val="0"/>
              <w:numPr>
                <w:ilvl w:val="0"/>
                <w:numId w:val="11"/>
              </w:numPr>
              <w:spacing w:before="226" w:line="345" w:lineRule="auto"/>
              <w:rPr>
                <w:b/>
                <w:color w:val="231F20"/>
                <w:sz w:val="21"/>
                <w:szCs w:val="21"/>
              </w:rPr>
            </w:pPr>
            <w:r w:rsidRPr="00E720F8">
              <w:rPr>
                <w:b/>
                <w:color w:val="231F20"/>
                <w:sz w:val="21"/>
                <w:szCs w:val="21"/>
              </w:rPr>
              <w:t xml:space="preserve">Dean’s List </w:t>
            </w:r>
            <w:r w:rsidRPr="00E720F8">
              <w:rPr>
                <w:i/>
                <w:color w:val="231F20"/>
                <w:sz w:val="21"/>
                <w:szCs w:val="21"/>
              </w:rPr>
              <w:t xml:space="preserve">(2022-2023) </w:t>
            </w:r>
            <w:r w:rsidRPr="00E720F8">
              <w:rPr>
                <w:b/>
                <w:color w:val="231F20"/>
                <w:sz w:val="21"/>
                <w:szCs w:val="21"/>
              </w:rPr>
              <w:t xml:space="preserve">Green River College, Auburn WA </w:t>
            </w:r>
          </w:p>
          <w:p w14:paraId="1C0703F1" w14:textId="7A73C76B" w:rsidR="00B238DB" w:rsidRPr="00E720F8" w:rsidRDefault="00B238DB" w:rsidP="00B238DB">
            <w:pPr>
              <w:pStyle w:val="ListParagraph"/>
              <w:widowControl w:val="0"/>
              <w:numPr>
                <w:ilvl w:val="0"/>
                <w:numId w:val="11"/>
              </w:numPr>
              <w:spacing w:before="226" w:line="345" w:lineRule="auto"/>
              <w:rPr>
                <w:b/>
                <w:color w:val="231F20"/>
                <w:sz w:val="21"/>
                <w:szCs w:val="21"/>
              </w:rPr>
            </w:pPr>
            <w:r w:rsidRPr="00E720F8">
              <w:rPr>
                <w:b/>
                <w:color w:val="231F20"/>
                <w:sz w:val="21"/>
                <w:szCs w:val="21"/>
              </w:rPr>
              <w:t xml:space="preserve">Dean’s List </w:t>
            </w:r>
            <w:r>
              <w:rPr>
                <w:i/>
                <w:color w:val="231F20"/>
                <w:sz w:val="21"/>
                <w:szCs w:val="21"/>
              </w:rPr>
              <w:t xml:space="preserve">( currently) </w:t>
            </w:r>
            <w:r>
              <w:rPr>
                <w:b/>
                <w:color w:val="231F20"/>
                <w:sz w:val="21"/>
                <w:szCs w:val="21"/>
              </w:rPr>
              <w:t xml:space="preserve"> UWT</w:t>
            </w:r>
          </w:p>
          <w:p w14:paraId="334292D0" w14:textId="77777777" w:rsidR="00B238DB" w:rsidRPr="00B238DB" w:rsidRDefault="00B238DB" w:rsidP="00B238DB">
            <w:pPr>
              <w:widowControl w:val="0"/>
              <w:spacing w:before="226" w:line="345" w:lineRule="auto"/>
              <w:ind w:left="360"/>
              <w:rPr>
                <w:b/>
                <w:color w:val="231F20"/>
                <w:sz w:val="21"/>
                <w:szCs w:val="21"/>
              </w:rPr>
            </w:pPr>
          </w:p>
          <w:p w14:paraId="71A1295C" w14:textId="77777777" w:rsidR="00E720F8" w:rsidRDefault="00E720F8" w:rsidP="00E720F8">
            <w:pPr>
              <w:jc w:val="center"/>
              <w:rPr>
                <w:b/>
                <w:sz w:val="28"/>
                <w:szCs w:val="40"/>
                <w:u w:val="single"/>
              </w:rPr>
            </w:pPr>
          </w:p>
          <w:p w14:paraId="23E859A7" w14:textId="4AE98AB3" w:rsidR="00B238DB" w:rsidRPr="00E720F8" w:rsidRDefault="00B238DB" w:rsidP="00E720F8">
            <w:pPr>
              <w:jc w:val="center"/>
              <w:rPr>
                <w:b/>
                <w:sz w:val="28"/>
                <w:szCs w:val="40"/>
                <w:u w:val="single"/>
              </w:rPr>
            </w:pPr>
          </w:p>
        </w:tc>
      </w:tr>
      <w:tr w:rsidR="009841D7" w:rsidRPr="00020BEB" w14:paraId="54C6394A" w14:textId="77777777" w:rsidTr="00DA5A5A">
        <w:trPr>
          <w:trHeight w:val="2880"/>
        </w:trPr>
        <w:tc>
          <w:tcPr>
            <w:tcW w:w="2970" w:type="dxa"/>
            <w:tcBorders>
              <w:top w:val="single" w:sz="6" w:space="0" w:color="7F7F7F" w:themeColor="text1" w:themeTint="80"/>
            </w:tcBorders>
          </w:tcPr>
          <w:p w14:paraId="35577B2A" w14:textId="77777777" w:rsidR="009841D7" w:rsidRPr="00AF13A5" w:rsidRDefault="009841D7" w:rsidP="005262BB">
            <w:pPr>
              <w:pStyle w:val="Subtitle"/>
            </w:pPr>
          </w:p>
          <w:p w14:paraId="781CC435" w14:textId="77777777" w:rsidR="009841D7" w:rsidRPr="00900996" w:rsidRDefault="00000000" w:rsidP="00B07D4F">
            <w:pPr>
              <w:pStyle w:val="Subtitle"/>
            </w:pPr>
            <w:sdt>
              <w:sdtPr>
                <w:id w:val="401960580"/>
                <w:placeholder>
                  <w:docPart w:val="D770FC846F988F4D9644917A306FA7BD"/>
                </w:placeholder>
                <w:temporary/>
                <w:showingPlcHdr/>
                <w15:appearance w15:val="hidden"/>
              </w:sdtPr>
              <w:sdtContent>
                <w:r w:rsidR="005262BB">
                  <w:t>Skills</w:t>
                </w:r>
              </w:sdtContent>
            </w:sdt>
          </w:p>
          <w:p w14:paraId="02A0302D" w14:textId="77777777" w:rsidR="005262BB" w:rsidRDefault="005262BB" w:rsidP="00B07D4F">
            <w:pPr>
              <w:spacing w:line="360" w:lineRule="auto"/>
            </w:pPr>
          </w:p>
          <w:p w14:paraId="457562F4" w14:textId="77777777" w:rsidR="00195A65" w:rsidRPr="00B238DB" w:rsidRDefault="00195A65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24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eastAsia="Arial" w:hAnsi="Times" w:cs="Arial"/>
                <w:color w:val="231F20"/>
                <w:sz w:val="24"/>
              </w:rPr>
              <w:t xml:space="preserve">Administration </w:t>
            </w:r>
          </w:p>
          <w:p w14:paraId="0ECBACCA" w14:textId="77777777" w:rsidR="00B238DB" w:rsidRPr="00B238DB" w:rsidRDefault="00195A65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>Childcare</w:t>
            </w:r>
          </w:p>
          <w:p w14:paraId="43620DC5" w14:textId="4A7ECE94" w:rsidR="00195A65" w:rsidRPr="00B238DB" w:rsidRDefault="00B238DB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>Teamwork/collaboration</w:t>
            </w:r>
            <w:r w:rsidR="00195A65" w:rsidRPr="00B238DB">
              <w:rPr>
                <w:rFonts w:ascii="Times" w:hAnsi="Times"/>
                <w:color w:val="231F20"/>
                <w:sz w:val="24"/>
              </w:rPr>
              <w:t xml:space="preserve"> </w:t>
            </w:r>
          </w:p>
          <w:p w14:paraId="38E78429" w14:textId="0DC018C1" w:rsidR="00B238DB" w:rsidRPr="00B238DB" w:rsidRDefault="00B238DB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>Office skills</w:t>
            </w:r>
          </w:p>
          <w:p w14:paraId="0D2D2BA7" w14:textId="77777777" w:rsidR="00B238DB" w:rsidRPr="00B238DB" w:rsidRDefault="00B238DB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eastAsia="Arial" w:hAnsi="Times" w:cs="Arial"/>
                <w:color w:val="231F20"/>
                <w:sz w:val="24"/>
              </w:rPr>
              <w:t>Communication skills</w:t>
            </w:r>
          </w:p>
          <w:p w14:paraId="43F92AE4" w14:textId="6C9E3A3D" w:rsidR="00195A65" w:rsidRPr="00B238DB" w:rsidRDefault="00195A65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eastAsia="Arial" w:hAnsi="Times" w:cs="Arial"/>
                <w:color w:val="231F20"/>
                <w:sz w:val="24"/>
              </w:rPr>
              <w:t xml:space="preserve">Critical Thinking </w:t>
            </w:r>
          </w:p>
          <w:p w14:paraId="48EF4325" w14:textId="77777777" w:rsidR="00195A65" w:rsidRPr="00B238DB" w:rsidRDefault="00195A65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>Project base development</w:t>
            </w:r>
            <w:r w:rsidRPr="00B238DB">
              <w:rPr>
                <w:rFonts w:ascii="Times" w:eastAsia="Arial" w:hAnsi="Times" w:cs="Arial"/>
                <w:color w:val="231F20"/>
                <w:sz w:val="24"/>
              </w:rPr>
              <w:t xml:space="preserve"> </w:t>
            </w:r>
          </w:p>
          <w:p w14:paraId="1DEFC5E0" w14:textId="77777777" w:rsidR="00195A65" w:rsidRPr="00B238DB" w:rsidRDefault="00195A65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eastAsia="Arial" w:hAnsi="Times" w:cs="Arial"/>
                <w:color w:val="231F20"/>
                <w:sz w:val="24"/>
              </w:rPr>
              <w:t xml:space="preserve">Documentation </w:t>
            </w:r>
          </w:p>
          <w:p w14:paraId="5684BE87" w14:textId="5C0FF518" w:rsidR="00B238DB" w:rsidRPr="00B238DB" w:rsidRDefault="00B238DB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>Professional phone etiquette</w:t>
            </w:r>
          </w:p>
          <w:p w14:paraId="654BD8D7" w14:textId="1DC7293A" w:rsidR="00B238DB" w:rsidRPr="00B238DB" w:rsidRDefault="00B238DB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lastRenderedPageBreak/>
              <w:t>Time management</w:t>
            </w:r>
          </w:p>
          <w:p w14:paraId="1286D747" w14:textId="77777777" w:rsidR="00195A65" w:rsidRPr="00B238DB" w:rsidRDefault="00195A65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>HTML</w:t>
            </w:r>
          </w:p>
          <w:p w14:paraId="1DE4F46D" w14:textId="77777777" w:rsidR="00195A65" w:rsidRPr="00B238DB" w:rsidRDefault="00195A65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>Security</w:t>
            </w:r>
          </w:p>
          <w:p w14:paraId="7381C3EC" w14:textId="77777777" w:rsidR="00195A65" w:rsidRPr="00B238DB" w:rsidRDefault="00195A65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 xml:space="preserve">Troubleshooting skills </w:t>
            </w:r>
          </w:p>
          <w:p w14:paraId="54463C21" w14:textId="77777777" w:rsidR="00195A65" w:rsidRPr="00B238DB" w:rsidRDefault="00195A65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 xml:space="preserve">Information Assistance </w:t>
            </w:r>
          </w:p>
          <w:p w14:paraId="257DA085" w14:textId="77777777" w:rsidR="00195A65" w:rsidRPr="00B238DB" w:rsidRDefault="00195A65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 xml:space="preserve">Clerical Skills </w:t>
            </w:r>
          </w:p>
          <w:p w14:paraId="5F83E2AF" w14:textId="77777777" w:rsidR="00195A65" w:rsidRPr="00B238DB" w:rsidRDefault="00195A65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>Operation systems</w:t>
            </w:r>
          </w:p>
          <w:p w14:paraId="619C41A4" w14:textId="77777777" w:rsidR="00195A65" w:rsidRPr="00B238DB" w:rsidRDefault="00195A65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>Graphic Design</w:t>
            </w:r>
          </w:p>
          <w:p w14:paraId="428F2A43" w14:textId="6A6862ED" w:rsidR="00195A65" w:rsidRPr="00B238DB" w:rsidRDefault="00195A65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>CPR certified.</w:t>
            </w:r>
          </w:p>
          <w:p w14:paraId="2C82889E" w14:textId="09552595" w:rsidR="00195A65" w:rsidRPr="00B238DB" w:rsidRDefault="00195A65" w:rsidP="00195A65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>WAC</w:t>
            </w:r>
          </w:p>
          <w:p w14:paraId="6C601E33" w14:textId="18E3657A" w:rsidR="00B238DB" w:rsidRPr="00B238DB" w:rsidRDefault="00B238DB" w:rsidP="00B238DB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right="0"/>
              <w:rPr>
                <w:rFonts w:ascii="Times" w:hAnsi="Times"/>
                <w:color w:val="231F20"/>
                <w:sz w:val="24"/>
              </w:rPr>
            </w:pPr>
            <w:r w:rsidRPr="00B238DB">
              <w:rPr>
                <w:rFonts w:ascii="Times" w:hAnsi="Times"/>
                <w:color w:val="231F20"/>
                <w:sz w:val="24"/>
              </w:rPr>
              <w:t>MERIT</w:t>
            </w:r>
          </w:p>
          <w:p w14:paraId="67A55867" w14:textId="77777777" w:rsidR="00195A65" w:rsidRDefault="00195A65" w:rsidP="0019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left="720" w:right="0"/>
              <w:rPr>
                <w:color w:val="231F20"/>
                <w:sz w:val="21"/>
                <w:szCs w:val="21"/>
              </w:rPr>
            </w:pPr>
          </w:p>
          <w:p w14:paraId="782B5824" w14:textId="77777777" w:rsidR="00E720F8" w:rsidRDefault="00E720F8" w:rsidP="0019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left="720" w:right="0"/>
              <w:rPr>
                <w:color w:val="231F20"/>
                <w:sz w:val="21"/>
                <w:szCs w:val="21"/>
              </w:rPr>
            </w:pPr>
          </w:p>
          <w:p w14:paraId="78EC5613" w14:textId="77777777" w:rsidR="009841D7" w:rsidRDefault="00B238DB" w:rsidP="008303ED">
            <w:pPr>
              <w:pStyle w:val="Heading3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B238DB">
              <w:rPr>
                <w:rFonts w:ascii="Montserrat" w:hAnsi="Montserrat"/>
                <w:b/>
                <w:bCs/>
                <w:sz w:val="28"/>
                <w:szCs w:val="28"/>
              </w:rPr>
              <w:t>Certifications</w:t>
            </w:r>
            <w:r>
              <w:rPr>
                <w:rFonts w:ascii="Montserrat" w:hAnsi="Montserrat"/>
                <w:b/>
                <w:bCs/>
                <w:sz w:val="28"/>
                <w:szCs w:val="28"/>
              </w:rPr>
              <w:t>:</w:t>
            </w:r>
          </w:p>
          <w:p w14:paraId="71A6A7AA" w14:textId="40F27FB4" w:rsidR="00B238DB" w:rsidRPr="00B238DB" w:rsidRDefault="00B238DB" w:rsidP="00B238DB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B238DB">
              <w:rPr>
                <w:b/>
                <w:bCs/>
              </w:rPr>
              <w:t>Blood Borne</w:t>
            </w:r>
          </w:p>
          <w:p w14:paraId="26DD4011" w14:textId="306388D1" w:rsidR="00B238DB" w:rsidRPr="00B238DB" w:rsidRDefault="00B238DB" w:rsidP="00B238DB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B238DB">
              <w:rPr>
                <w:b/>
                <w:bCs/>
              </w:rPr>
              <w:t>Mandated reporting</w:t>
            </w:r>
          </w:p>
          <w:p w14:paraId="774E5897" w14:textId="54EA6FA1" w:rsidR="00B238DB" w:rsidRPr="00B238DB" w:rsidRDefault="00B238DB" w:rsidP="00B238DB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B238DB">
              <w:rPr>
                <w:b/>
                <w:bCs/>
              </w:rPr>
              <w:t>Safe sleep</w:t>
            </w:r>
          </w:p>
          <w:p w14:paraId="056C03E8" w14:textId="65805318" w:rsidR="00B238DB" w:rsidRPr="00B238DB" w:rsidRDefault="00B238DB" w:rsidP="00B238DB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B238DB">
              <w:rPr>
                <w:b/>
                <w:bCs/>
              </w:rPr>
              <w:t>Food Handlers</w:t>
            </w:r>
          </w:p>
          <w:p w14:paraId="418DA0E4" w14:textId="73C815F1" w:rsidR="00B238DB" w:rsidRPr="00B238DB" w:rsidRDefault="00B238DB" w:rsidP="00B238DB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B238DB">
              <w:rPr>
                <w:b/>
                <w:bCs/>
              </w:rPr>
              <w:t>CPR</w:t>
            </w:r>
          </w:p>
          <w:p w14:paraId="113C200A" w14:textId="1A78FD20" w:rsidR="00B238DB" w:rsidRPr="00B238DB" w:rsidRDefault="00B238DB" w:rsidP="00B238DB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B238DB">
              <w:rPr>
                <w:b/>
                <w:bCs/>
              </w:rPr>
              <w:t>First Aid</w:t>
            </w:r>
          </w:p>
          <w:p w14:paraId="4C8FBC48" w14:textId="47B41EB5" w:rsidR="00B238DB" w:rsidRPr="00B238DB" w:rsidRDefault="00B238DB" w:rsidP="00B238DB">
            <w:pPr>
              <w:pStyle w:val="ListParagraph"/>
            </w:pPr>
          </w:p>
        </w:tc>
        <w:tc>
          <w:tcPr>
            <w:tcW w:w="698" w:type="dxa"/>
            <w:vMerge/>
          </w:tcPr>
          <w:p w14:paraId="4136EA60" w14:textId="77777777" w:rsidR="009841D7" w:rsidRDefault="009841D7" w:rsidP="00BF435B">
            <w:pPr>
              <w:rPr>
                <w:rFonts w:ascii="Montserrat Medium" w:hAnsi="Montserrat Medium"/>
                <w:spacing w:val="20"/>
                <w:sz w:val="28"/>
                <w:szCs w:val="28"/>
              </w:rPr>
            </w:pPr>
          </w:p>
        </w:tc>
        <w:tc>
          <w:tcPr>
            <w:tcW w:w="7132" w:type="dxa"/>
            <w:vMerge/>
          </w:tcPr>
          <w:p w14:paraId="72CA4501" w14:textId="77777777" w:rsidR="009841D7" w:rsidRDefault="009841D7" w:rsidP="00A60A68">
            <w:pPr>
              <w:pStyle w:val="Heading1"/>
              <w:spacing w:line="240" w:lineRule="auto"/>
              <w:rPr>
                <w:rFonts w:ascii="Montserrat Medium" w:hAnsi="Montserrat Medium"/>
                <w:caps w:val="0"/>
                <w:color w:val="auto"/>
                <w:sz w:val="28"/>
                <w:szCs w:val="28"/>
              </w:rPr>
            </w:pPr>
          </w:p>
        </w:tc>
      </w:tr>
    </w:tbl>
    <w:p w14:paraId="5390A45F" w14:textId="77777777" w:rsidR="00871DB8" w:rsidRPr="00A453A8" w:rsidRDefault="001441C0" w:rsidP="00016465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8" behindDoc="0" locked="0" layoutInCell="1" allowOverlap="1" wp14:anchorId="6EFEBE34" wp14:editId="3DD3CE19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483342889" name="Group 4833428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1533315380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06350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722795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A23FDE0" id="Group 483342889" o:spid="_x0000_s1026" alt="&quot;&quot;" style="position:absolute;margin-left:-48.75pt;margin-top:262.4pt;width:9pt;height:16.65pt;z-index:251676678;mso-width-relative:margin" coordorigin="2969,42367" coordsize="1141,2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&#13;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&#13;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&#13;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&#13;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3606" behindDoc="0" locked="0" layoutInCell="1" allowOverlap="1" wp14:anchorId="01965CA5" wp14:editId="006CC4F7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371033145" name="Graphic 37103314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2582" behindDoc="0" locked="0" layoutInCell="1" allowOverlap="1" wp14:anchorId="67CCF2D9" wp14:editId="3C8D603C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1489973956" name="Graphic 14899739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5654" behindDoc="0" locked="0" layoutInCell="1" allowOverlap="1" wp14:anchorId="16B1B085" wp14:editId="39CDA62C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886368215" name="Graphic 18863682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4630" behindDoc="0" locked="0" layoutInCell="1" allowOverlap="1" wp14:anchorId="216CC73E" wp14:editId="65246685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235367497" name="Graphic 23536749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407DE3B8" wp14:editId="3895D6CC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310AA" id="Group 286960249" o:spid="_x0000_s1026" alt="&quot;&quot;" style="position:absolute;margin-left:-1in;margin-top:1110.55pt;width:210.1pt;height:308.05pt;z-index:251671558" coordsize="26688,391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">
                <v:group id="Group 1884009622" o:spid="_x0000_s1027" style="position:absolute;top:10014;width:26657;height:29109" coordorigin=",-1108" coordsize="26657,291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">
                  <v:rect id="Rectangle 1208574118" o:spid="_x0000_s1028" style="position:absolute;top:-1108;width:26657;height:190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" filled="f" strok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" filled="f" stroked="f" strokeweight="1pt"/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41312806" o:spid="_x0000_s1030" type="#_x0000_t6" style="position:absolute;width:13335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" filled="f" stroked="f" strokeweight="1pt"/>
                <v:shape id="Right Triangle 970794382" o:spid="_x0000_s1031" type="#_x0000_t6" style="position:absolute;left:13353;width:13335;height:10058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" filled="f" stroked="f" strokeweight="1pt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675E187D" wp14:editId="1FDE5F16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473B6" id="Group 1294921761" o:spid="_x0000_s1026" alt="&quot;&quot;" style="position:absolute;margin-left:-1in;margin-top:872.05pt;width:210.15pt;height:308.05pt;z-index:251670534" coordsize="26688,391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">
                <v:group id="Group 849369435" o:spid="_x0000_s1027" style="position:absolute;top:10014;width:26657;height:29109" coordorigin=",-1108" coordsize="26657,291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">
                  <v:rect id="Rectangle 1082004120" o:spid="_x0000_s1028" style="position:absolute;top:-1108;width:26657;height:190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&#13;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" filled="f" stroked="f" strokeweight="1pt"/>
                </v:group>
                <v:shape id="Right Triangle 1238515638" o:spid="_x0000_s1030" type="#_x0000_t6" style="position:absolute;width:13335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" filled="f" stroked="f" strokeweight="1pt"/>
                <v:shape id="Right Triangle 766999928" o:spid="_x0000_s1031" type="#_x0000_t6" style="position:absolute;left:13353;width:13335;height:10058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" filled="f" stroked="f" strokeweight="1pt"/>
              </v:group>
            </w:pict>
          </mc:Fallback>
        </mc:AlternateContent>
      </w:r>
      <w:r w:rsidR="003B4AEF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30F28325" wp14:editId="629DE61A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9E504A7" id="Group 80" o:spid="_x0000_s1026" alt="&quot;&quot;" style="position:absolute;margin-left:-48.75pt;margin-top:262.4pt;width:9pt;height:16.65pt;z-index:251658246;mso-width-relative:margin" coordorigin="2969,42367" coordsize="1141,2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&#13;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&#13;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&#13;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&#13;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3" behindDoc="0" locked="0" layoutInCell="1" allowOverlap="1" wp14:anchorId="5E914E1B" wp14:editId="076E59C6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2" behindDoc="0" locked="0" layoutInCell="1" allowOverlap="1" wp14:anchorId="2F76ACFD" wp14:editId="76D73841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5" behindDoc="0" locked="0" layoutInCell="1" allowOverlap="1" wp14:anchorId="3996075B" wp14:editId="4BA4FD8F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4" behindDoc="0" locked="0" layoutInCell="1" allowOverlap="1" wp14:anchorId="13A02614" wp14:editId="01E1798D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4200D71C" wp14:editId="3549328E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D13EB8" id="Group 25" o:spid="_x0000_s1026" alt="&quot;&quot;" style="position:absolute;margin-left:-1in;margin-top:1110.55pt;width:210.1pt;height:308.05pt;z-index:251658241" coordsize="26688,391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">
                <v:group id="Group 26" o:spid="_x0000_s1027" style="position:absolute;top:10014;width:26657;height:29109" coordorigin=",-1108" coordsize="26657,291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&#13;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&#13;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&#13;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&#13;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" filled="f" stroked="f" strokeweight="1pt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42532D9" wp14:editId="321C90B1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F1F0B" id="Group 13" o:spid="_x0000_s1026" alt="&quot;&quot;" style="position:absolute;margin-left:-1in;margin-top:872.05pt;width:210.15pt;height:308.05pt;z-index:251658240" coordsize="26688,391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">
                <v:group id="Group 14" o:spid="_x0000_s1027" style="position:absolute;top:10014;width:26657;height:29109" coordorigin=",-1108" coordsize="26657,291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&#13;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&#13;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&#13;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&#13;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" filled="f" stroked="f" strokeweight="1pt"/>
              </v:group>
            </w:pict>
          </mc:Fallback>
        </mc:AlternateContent>
      </w:r>
    </w:p>
    <w:sectPr w:rsidR="00871DB8" w:rsidRPr="00A453A8" w:rsidSect="00B4021F">
      <w:pgSz w:w="12240" w:h="15840" w:code="1"/>
      <w:pgMar w:top="432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436558" w14:textId="77777777" w:rsidR="00234DE5" w:rsidRDefault="00234DE5" w:rsidP="00AA35A8">
      <w:pPr>
        <w:spacing w:line="240" w:lineRule="auto"/>
      </w:pPr>
      <w:r>
        <w:separator/>
      </w:r>
    </w:p>
  </w:endnote>
  <w:endnote w:type="continuationSeparator" w:id="0">
    <w:p w14:paraId="508A15E0" w14:textId="77777777" w:rsidR="00234DE5" w:rsidRDefault="00234DE5" w:rsidP="00AA35A8">
      <w:pPr>
        <w:spacing w:line="240" w:lineRule="auto"/>
      </w:pPr>
      <w:r>
        <w:continuationSeparator/>
      </w:r>
    </w:p>
  </w:endnote>
  <w:endnote w:type="continuationNotice" w:id="1">
    <w:p w14:paraId="39E19315" w14:textId="77777777" w:rsidR="00234DE5" w:rsidRDefault="00234DE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Sagona">
    <w:panose1 w:val="02010004040101010103"/>
    <w:charset w:val="00"/>
    <w:family w:val="auto"/>
    <w:pitch w:val="variable"/>
    <w:sig w:usb0="8000002F" w:usb1="0000000A" w:usb2="00000000" w:usb3="00000000" w:csb0="00000001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60FCE7" w14:textId="77777777" w:rsidR="00234DE5" w:rsidRDefault="00234DE5" w:rsidP="00AA35A8">
      <w:pPr>
        <w:spacing w:line="240" w:lineRule="auto"/>
      </w:pPr>
      <w:r>
        <w:separator/>
      </w:r>
    </w:p>
  </w:footnote>
  <w:footnote w:type="continuationSeparator" w:id="0">
    <w:p w14:paraId="6B897A92" w14:textId="77777777" w:rsidR="00234DE5" w:rsidRDefault="00234DE5" w:rsidP="00AA35A8">
      <w:pPr>
        <w:spacing w:line="240" w:lineRule="auto"/>
      </w:pPr>
      <w:r>
        <w:continuationSeparator/>
      </w:r>
    </w:p>
  </w:footnote>
  <w:footnote w:type="continuationNotice" w:id="1">
    <w:p w14:paraId="18B1BD1F" w14:textId="77777777" w:rsidR="00234DE5" w:rsidRDefault="00234DE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2" type="#_x0000_t75" style="width:14.25pt;height:14.25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" o:bullet="t">
        <v:imagedata r:id="rId1" o:title=""/>
      </v:shape>
    </w:pict>
  </w:numPicBullet>
  <w:numPicBullet w:numPicBulletId="1">
    <w:pict>
      <v:shape id="_x0000_i1163" type="#_x0000_t75" style="width:14.25pt;height:14.25pt;visibility:visible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844AD"/>
    <w:multiLevelType w:val="hybridMultilevel"/>
    <w:tmpl w:val="CA98A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302A"/>
    <w:multiLevelType w:val="multilevel"/>
    <w:tmpl w:val="F356D216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B2C7B"/>
    <w:multiLevelType w:val="multilevel"/>
    <w:tmpl w:val="6FCC7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4F37E3"/>
    <w:multiLevelType w:val="hybridMultilevel"/>
    <w:tmpl w:val="83749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15626"/>
    <w:multiLevelType w:val="multilevel"/>
    <w:tmpl w:val="6F00EA72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2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BC3DB9"/>
    <w:multiLevelType w:val="hybridMultilevel"/>
    <w:tmpl w:val="906E6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8B3C97"/>
    <w:multiLevelType w:val="multilevel"/>
    <w:tmpl w:val="69704708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num w:numId="1" w16cid:durableId="1158304142">
    <w:abstractNumId w:val="3"/>
  </w:num>
  <w:num w:numId="2" w16cid:durableId="1500120060">
    <w:abstractNumId w:val="12"/>
  </w:num>
  <w:num w:numId="3" w16cid:durableId="1309896801">
    <w:abstractNumId w:val="6"/>
  </w:num>
  <w:num w:numId="4" w16cid:durableId="568153360">
    <w:abstractNumId w:val="7"/>
  </w:num>
  <w:num w:numId="5" w16cid:durableId="2091733010">
    <w:abstractNumId w:val="5"/>
  </w:num>
  <w:num w:numId="6" w16cid:durableId="1283808617">
    <w:abstractNumId w:val="8"/>
  </w:num>
  <w:num w:numId="7" w16cid:durableId="1977686712">
    <w:abstractNumId w:val="0"/>
  </w:num>
  <w:num w:numId="8" w16cid:durableId="2111967752">
    <w:abstractNumId w:val="9"/>
  </w:num>
  <w:num w:numId="9" w16cid:durableId="1490903398">
    <w:abstractNumId w:val="10"/>
  </w:num>
  <w:num w:numId="10" w16cid:durableId="1556090239">
    <w:abstractNumId w:val="11"/>
  </w:num>
  <w:num w:numId="11" w16cid:durableId="1569462259">
    <w:abstractNumId w:val="13"/>
  </w:num>
  <w:num w:numId="12" w16cid:durableId="1122959753">
    <w:abstractNumId w:val="14"/>
  </w:num>
  <w:num w:numId="13" w16cid:durableId="937905192">
    <w:abstractNumId w:val="4"/>
  </w:num>
  <w:num w:numId="14" w16cid:durableId="1209416884">
    <w:abstractNumId w:val="1"/>
  </w:num>
  <w:num w:numId="15" w16cid:durableId="53434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65"/>
    <w:rsid w:val="00001A29"/>
    <w:rsid w:val="0000752A"/>
    <w:rsid w:val="000128D5"/>
    <w:rsid w:val="00016465"/>
    <w:rsid w:val="00020833"/>
    <w:rsid w:val="00020BEB"/>
    <w:rsid w:val="00033263"/>
    <w:rsid w:val="000334C1"/>
    <w:rsid w:val="000350EB"/>
    <w:rsid w:val="00036784"/>
    <w:rsid w:val="00046CF7"/>
    <w:rsid w:val="000873F6"/>
    <w:rsid w:val="00096F05"/>
    <w:rsid w:val="000A74E6"/>
    <w:rsid w:val="000B286F"/>
    <w:rsid w:val="000D134B"/>
    <w:rsid w:val="000F4065"/>
    <w:rsid w:val="000F792A"/>
    <w:rsid w:val="0010041D"/>
    <w:rsid w:val="00124ED6"/>
    <w:rsid w:val="001441C0"/>
    <w:rsid w:val="001540E8"/>
    <w:rsid w:val="00167789"/>
    <w:rsid w:val="00194704"/>
    <w:rsid w:val="00195A65"/>
    <w:rsid w:val="001B160B"/>
    <w:rsid w:val="001D7FE7"/>
    <w:rsid w:val="00203213"/>
    <w:rsid w:val="0021157F"/>
    <w:rsid w:val="0021588A"/>
    <w:rsid w:val="002236D5"/>
    <w:rsid w:val="00232511"/>
    <w:rsid w:val="00234DE5"/>
    <w:rsid w:val="00243756"/>
    <w:rsid w:val="0027193E"/>
    <w:rsid w:val="00286072"/>
    <w:rsid w:val="002A5EE5"/>
    <w:rsid w:val="002A7891"/>
    <w:rsid w:val="002C4E0C"/>
    <w:rsid w:val="002D4357"/>
    <w:rsid w:val="002E7306"/>
    <w:rsid w:val="00331DCE"/>
    <w:rsid w:val="00334FEA"/>
    <w:rsid w:val="003514CA"/>
    <w:rsid w:val="00352A17"/>
    <w:rsid w:val="00380411"/>
    <w:rsid w:val="003877F8"/>
    <w:rsid w:val="00391BEA"/>
    <w:rsid w:val="003B351B"/>
    <w:rsid w:val="003B4AEF"/>
    <w:rsid w:val="003B7F92"/>
    <w:rsid w:val="003F31D0"/>
    <w:rsid w:val="004013A2"/>
    <w:rsid w:val="00415CF3"/>
    <w:rsid w:val="00453A7B"/>
    <w:rsid w:val="00457ADE"/>
    <w:rsid w:val="00462350"/>
    <w:rsid w:val="00464B92"/>
    <w:rsid w:val="004671E2"/>
    <w:rsid w:val="00471409"/>
    <w:rsid w:val="00480BB2"/>
    <w:rsid w:val="004936B2"/>
    <w:rsid w:val="004A05B2"/>
    <w:rsid w:val="004A28EA"/>
    <w:rsid w:val="004D5532"/>
    <w:rsid w:val="004D611C"/>
    <w:rsid w:val="00524297"/>
    <w:rsid w:val="005262BB"/>
    <w:rsid w:val="00537559"/>
    <w:rsid w:val="005408D2"/>
    <w:rsid w:val="005E0B89"/>
    <w:rsid w:val="00626B3C"/>
    <w:rsid w:val="006511D0"/>
    <w:rsid w:val="0069541B"/>
    <w:rsid w:val="006A1E18"/>
    <w:rsid w:val="006A37C0"/>
    <w:rsid w:val="006C7F5A"/>
    <w:rsid w:val="006D4544"/>
    <w:rsid w:val="0070360A"/>
    <w:rsid w:val="0073302B"/>
    <w:rsid w:val="00746B0A"/>
    <w:rsid w:val="00791376"/>
    <w:rsid w:val="00791C5D"/>
    <w:rsid w:val="007B4FF4"/>
    <w:rsid w:val="007D4D0E"/>
    <w:rsid w:val="007D7F15"/>
    <w:rsid w:val="008303ED"/>
    <w:rsid w:val="00831977"/>
    <w:rsid w:val="008377D9"/>
    <w:rsid w:val="00871DB8"/>
    <w:rsid w:val="00887E05"/>
    <w:rsid w:val="008A171A"/>
    <w:rsid w:val="008C6FDE"/>
    <w:rsid w:val="008D5253"/>
    <w:rsid w:val="008F180B"/>
    <w:rsid w:val="008F48B9"/>
    <w:rsid w:val="00900996"/>
    <w:rsid w:val="00903F7B"/>
    <w:rsid w:val="009049BC"/>
    <w:rsid w:val="009230A7"/>
    <w:rsid w:val="009841D7"/>
    <w:rsid w:val="009B4B3C"/>
    <w:rsid w:val="009D13B2"/>
    <w:rsid w:val="009D646A"/>
    <w:rsid w:val="009F7098"/>
    <w:rsid w:val="00A016B0"/>
    <w:rsid w:val="00A4112E"/>
    <w:rsid w:val="00A453A8"/>
    <w:rsid w:val="00A60A68"/>
    <w:rsid w:val="00A633B0"/>
    <w:rsid w:val="00A93A43"/>
    <w:rsid w:val="00AA1166"/>
    <w:rsid w:val="00AA35A8"/>
    <w:rsid w:val="00AE562D"/>
    <w:rsid w:val="00AF0540"/>
    <w:rsid w:val="00AF13A5"/>
    <w:rsid w:val="00B019A9"/>
    <w:rsid w:val="00B07D4F"/>
    <w:rsid w:val="00B20F64"/>
    <w:rsid w:val="00B238DB"/>
    <w:rsid w:val="00B4021F"/>
    <w:rsid w:val="00B42685"/>
    <w:rsid w:val="00B65B45"/>
    <w:rsid w:val="00B75292"/>
    <w:rsid w:val="00B8453F"/>
    <w:rsid w:val="00B85473"/>
    <w:rsid w:val="00BE5968"/>
    <w:rsid w:val="00BF3DBB"/>
    <w:rsid w:val="00BF435B"/>
    <w:rsid w:val="00C21FC6"/>
    <w:rsid w:val="00C40944"/>
    <w:rsid w:val="00C60AC5"/>
    <w:rsid w:val="00C62E97"/>
    <w:rsid w:val="00C822BF"/>
    <w:rsid w:val="00CA61BE"/>
    <w:rsid w:val="00CB3E40"/>
    <w:rsid w:val="00CF22B3"/>
    <w:rsid w:val="00D00168"/>
    <w:rsid w:val="00D00CD9"/>
    <w:rsid w:val="00D15AAE"/>
    <w:rsid w:val="00D22971"/>
    <w:rsid w:val="00D46921"/>
    <w:rsid w:val="00D60B19"/>
    <w:rsid w:val="00D717A7"/>
    <w:rsid w:val="00D86385"/>
    <w:rsid w:val="00D922AD"/>
    <w:rsid w:val="00D95726"/>
    <w:rsid w:val="00DA4B7F"/>
    <w:rsid w:val="00DA5A5A"/>
    <w:rsid w:val="00DB426D"/>
    <w:rsid w:val="00DB472D"/>
    <w:rsid w:val="00DB7568"/>
    <w:rsid w:val="00DE5F88"/>
    <w:rsid w:val="00DF2298"/>
    <w:rsid w:val="00E067BA"/>
    <w:rsid w:val="00E147DE"/>
    <w:rsid w:val="00E3422B"/>
    <w:rsid w:val="00E360EA"/>
    <w:rsid w:val="00E6561D"/>
    <w:rsid w:val="00E720F8"/>
    <w:rsid w:val="00E77096"/>
    <w:rsid w:val="00E87E1B"/>
    <w:rsid w:val="00EA4C06"/>
    <w:rsid w:val="00EB74E8"/>
    <w:rsid w:val="00EC0F79"/>
    <w:rsid w:val="00EF22EF"/>
    <w:rsid w:val="00F02E99"/>
    <w:rsid w:val="00F30552"/>
    <w:rsid w:val="00F419C0"/>
    <w:rsid w:val="00F46BDB"/>
    <w:rsid w:val="00F556A2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C704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A5A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40E8"/>
    <w:pPr>
      <w:spacing w:before="800"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1540E8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3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8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5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2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8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07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0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7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2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4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1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9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317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2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afiyamohamud/Library/Containers/com.microsoft.Word/Data/Library/Application%20Support/Microsoft/Office/16.0/DTS/Search/%7bB1CB80CB-8369-B846-8FB9-273C63C192F6%7dtf114069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6ACD0FAAEC0F44B85872053515BC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70BC1-E1F0-124B-870B-06675E6BE0CD}"/>
      </w:docPartPr>
      <w:docPartBody>
        <w:p w:rsidR="00366847" w:rsidRDefault="00000000">
          <w:pPr>
            <w:pStyle w:val="66ACD0FAAEC0F44B85872053515BC2E3"/>
          </w:pPr>
          <w:r>
            <w:t>Education</w:t>
          </w:r>
        </w:p>
      </w:docPartBody>
    </w:docPart>
    <w:docPart>
      <w:docPartPr>
        <w:name w:val="E4A1EFD095BDB8499F5A20482A612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C7CD2-2400-FF4F-A04D-A39248ECEC51}"/>
      </w:docPartPr>
      <w:docPartBody>
        <w:p w:rsidR="00366847" w:rsidRDefault="00000000">
          <w:pPr>
            <w:pStyle w:val="E4A1EFD095BDB8499F5A20482A61268B"/>
          </w:pPr>
          <w:r w:rsidRPr="00CF2BE7">
            <w:t>Experience</w:t>
          </w:r>
        </w:p>
      </w:docPartBody>
    </w:docPart>
    <w:docPart>
      <w:docPartPr>
        <w:name w:val="D770FC846F988F4D9644917A306FA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11176-FCC3-6E4F-A684-536C837A246D}"/>
      </w:docPartPr>
      <w:docPartBody>
        <w:p w:rsidR="00366847" w:rsidRDefault="00000000">
          <w:pPr>
            <w:pStyle w:val="D770FC846F988F4D9644917A306FA7BD"/>
          </w:pPr>
          <w: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Sagona">
    <w:panose1 w:val="02010004040101010103"/>
    <w:charset w:val="00"/>
    <w:family w:val="auto"/>
    <w:pitch w:val="variable"/>
    <w:sig w:usb0="8000002F" w:usb1="0000000A" w:usb2="00000000" w:usb3="00000000" w:csb0="00000001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8D"/>
    <w:rsid w:val="00366847"/>
    <w:rsid w:val="007E2BCD"/>
    <w:rsid w:val="00903F7B"/>
    <w:rsid w:val="00A6178D"/>
    <w:rsid w:val="00BF5DC0"/>
    <w:rsid w:val="00FE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line="264" w:lineRule="auto"/>
      <w:outlineLvl w:val="0"/>
    </w:pPr>
    <w:rPr>
      <w:rFonts w:eastAsiaTheme="majorEastAsia" w:cstheme="majorBidi"/>
      <w:b/>
      <w:caps/>
      <w:color w:val="000000" w:themeColor="text1"/>
      <w:spacing w:val="20"/>
      <w:kern w:val="0"/>
      <w:sz w:val="2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200"/>
      <w:outlineLvl w:val="1"/>
    </w:pPr>
    <w:rPr>
      <w:rFonts w:eastAsiaTheme="majorEastAsia" w:cstheme="majorBidi"/>
      <w:color w:val="404040" w:themeColor="text1" w:themeTint="BF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AE12628C80D64EB31B8001FF258864">
    <w:name w:val="77AE12628C80D64EB31B8001FF258864"/>
  </w:style>
  <w:style w:type="paragraph" w:customStyle="1" w:styleId="66ACD0FAAEC0F44B85872053515BC2E3">
    <w:name w:val="66ACD0FAAEC0F44B85872053515BC2E3"/>
  </w:style>
  <w:style w:type="paragraph" w:customStyle="1" w:styleId="E4A1EFD095BDB8499F5A20482A61268B">
    <w:name w:val="E4A1EFD095BDB8499F5A20482A61268B"/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b/>
      <w:caps/>
      <w:color w:val="000000" w:themeColor="text1"/>
      <w:spacing w:val="20"/>
      <w:kern w:val="0"/>
      <w:sz w:val="2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color w:val="404040" w:themeColor="text1" w:themeTint="BF"/>
      <w:kern w:val="0"/>
      <w:sz w:val="20"/>
      <w:szCs w:val="26"/>
      <w14:ligatures w14:val="none"/>
    </w:rPr>
  </w:style>
  <w:style w:type="paragraph" w:customStyle="1" w:styleId="D770FC846F988F4D9644917A306FA7BD">
    <w:name w:val="D770FC846F988F4D9644917A306FA7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845F80-240C-4D54-BCBD-25B139E66F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{B1CB80CB-8369-B846-8FB9-273C63C192F6}tf11406988_win32.dotx</Template>
  <TotalTime>0</TotalTime>
  <Pages>2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2025-09-07T07:45:00Z</dcterms:created>
  <dcterms:modified xsi:type="dcterms:W3CDTF">2025-09-07T07:45:00Z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